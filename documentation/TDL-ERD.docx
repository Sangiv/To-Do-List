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286634A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5EFCEEE8" w14:textId="59A44B00" w:rsidR="005854DB" w:rsidRPr="005854DB" w:rsidRDefault="00C90980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E542713BC8142538B4E3AF03689C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17236">
                  <w:t>TO-DO-LIST APPLICATION</w:t>
                </w:r>
              </w:sdtContent>
            </w:sdt>
          </w:p>
        </w:tc>
      </w:tr>
      <w:tr w:rsidR="005854DB" w:rsidRPr="0092125E" w14:paraId="65D33318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3FE42C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C55C0C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0D0D04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0FFB7D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34A29D0395EF4154BE2A4A4C678F566D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25C10DC" w14:textId="1CABC5D1" w:rsidR="005854DB" w:rsidRPr="005854DB" w:rsidRDefault="00AE13AA" w:rsidP="005854DB">
                <w:pPr>
                  <w:pStyle w:val="Subtitle"/>
                </w:pPr>
                <w:r>
                  <w:t>Entity Relationship Diagram</w:t>
                </w:r>
                <w:r w:rsidR="00DD6DA8">
                  <w:t>s</w:t>
                </w:r>
              </w:p>
            </w:sdtContent>
          </w:sdt>
        </w:tc>
      </w:tr>
    </w:tbl>
    <w:bookmarkEnd w:id="0"/>
    <w:p w14:paraId="7D3D8182" w14:textId="6EF79654" w:rsidR="00BD0C60" w:rsidRDefault="00652033" w:rsidP="005854DB">
      <w:pPr>
        <w:pStyle w:val="Heading1"/>
      </w:pPr>
      <w:r>
        <w:t>Overview</w:t>
      </w:r>
    </w:p>
    <w:p w14:paraId="761DBF56" w14:textId="0648A7A0" w:rsidR="005854DB" w:rsidRDefault="00652033" w:rsidP="00753A61">
      <w:r>
        <w:t xml:space="preserve">This </w:t>
      </w:r>
      <w:r w:rsidR="00753A61">
        <w:t xml:space="preserve">Document shows the Entity Relationship diagrams used to model the database of the project and the relationship between each individual table/ </w:t>
      </w:r>
      <w:r w:rsidR="006513A7">
        <w:t>entity</w:t>
      </w:r>
      <w:r w:rsidR="00753A61">
        <w:t>.</w:t>
      </w:r>
    </w:p>
    <w:p w14:paraId="35F7E628" w14:textId="0861E95E" w:rsidR="00757612" w:rsidRDefault="00757612" w:rsidP="002955AB">
      <w:r>
        <w:t xml:space="preserve">The key used to </w:t>
      </w:r>
      <w:r w:rsidR="00753A61">
        <w:t>represent the relationships between different entities in the database</w:t>
      </w:r>
      <w:r>
        <w:t>:</w:t>
      </w:r>
    </w:p>
    <w:p w14:paraId="397CAC8C" w14:textId="48B89AEA" w:rsidR="00105ECE" w:rsidRDefault="004A51E2" w:rsidP="002955AB">
      <w:r w:rsidRPr="004A51E2">
        <w:rPr>
          <w:noProof/>
        </w:rPr>
        <w:drawing>
          <wp:inline distT="0" distB="0" distL="0" distR="0" wp14:anchorId="037FD687" wp14:editId="5A55B044">
            <wp:extent cx="1733792" cy="57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27D" w14:textId="77777777" w:rsidR="00105ECE" w:rsidRDefault="00105ECE" w:rsidP="002955AB"/>
    <w:p w14:paraId="55908D69" w14:textId="2421C792" w:rsidR="00FE76EC" w:rsidRDefault="004A51E2" w:rsidP="00FE76EC">
      <w:pPr>
        <w:pStyle w:val="Heading1"/>
      </w:pPr>
      <w:r>
        <w:t>ERD</w:t>
      </w:r>
      <w:r w:rsidR="00FE76EC">
        <w:t xml:space="preserve"> I </w:t>
      </w:r>
      <w:r w:rsidR="0015497D">
        <w:t xml:space="preserve">– </w:t>
      </w:r>
      <w:r w:rsidR="00141EC9">
        <w:t>Drawn</w:t>
      </w:r>
      <w:r w:rsidR="0015497D">
        <w:t xml:space="preserve"> out at Start of Project</w:t>
      </w:r>
    </w:p>
    <w:p w14:paraId="72E1A554" w14:textId="63900FC9" w:rsidR="00FE76EC" w:rsidRDefault="00FE76EC" w:rsidP="002955AB"/>
    <w:p w14:paraId="2D02EB5E" w14:textId="6893C81F" w:rsidR="008C782C" w:rsidRDefault="00C83434" w:rsidP="002955AB">
      <w:r w:rsidRPr="00C83434">
        <w:drawing>
          <wp:inline distT="0" distB="0" distL="0" distR="0" wp14:anchorId="7C693D05" wp14:editId="6C56E98A">
            <wp:extent cx="5191850" cy="79068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33F1" w14:textId="77777777" w:rsidR="00105ECE" w:rsidRDefault="00105ECE" w:rsidP="002955AB"/>
    <w:p w14:paraId="1C03E765" w14:textId="0DE110B8" w:rsidR="005C72B2" w:rsidRDefault="009478AB" w:rsidP="005C72B2">
      <w:pPr>
        <w:pStyle w:val="Heading1"/>
      </w:pPr>
      <w:r>
        <w:t>ERD</w:t>
      </w:r>
      <w:r w:rsidR="005C72B2">
        <w:t xml:space="preserve"> II – </w:t>
      </w:r>
      <w:r w:rsidR="00407703">
        <w:t>Drawn</w:t>
      </w:r>
      <w:r w:rsidR="005C72B2">
        <w:t xml:space="preserve"> out at </w:t>
      </w:r>
      <w:r w:rsidR="000474C7">
        <w:t>End</w:t>
      </w:r>
      <w:r w:rsidR="005C72B2">
        <w:t xml:space="preserve"> of Project</w:t>
      </w:r>
      <w:r w:rsidR="00150659">
        <w:t xml:space="preserve"> - FINAL</w:t>
      </w:r>
    </w:p>
    <w:p w14:paraId="0B036344" w14:textId="0BCD5263" w:rsidR="005C72B2" w:rsidRDefault="005C72B2" w:rsidP="002955AB"/>
    <w:p w14:paraId="5EDE5BFB" w14:textId="0E3999FC" w:rsidR="00A0638C" w:rsidRPr="005854DB" w:rsidRDefault="004826A3" w:rsidP="002955AB">
      <w:r w:rsidRPr="004826A3">
        <w:drawing>
          <wp:inline distT="0" distB="0" distL="0" distR="0" wp14:anchorId="52D51084" wp14:editId="52E78C17">
            <wp:extent cx="5344271" cy="800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38C" w:rsidRPr="005854DB" w:rsidSect="00A6728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7E835" w14:textId="77777777" w:rsidR="00C90980" w:rsidRDefault="00C90980" w:rsidP="005A20E2">
      <w:pPr>
        <w:spacing w:after="0"/>
      </w:pPr>
      <w:r>
        <w:separator/>
      </w:r>
    </w:p>
    <w:p w14:paraId="48B430C4" w14:textId="77777777" w:rsidR="00C90980" w:rsidRDefault="00C90980"/>
    <w:p w14:paraId="43BF9E41" w14:textId="77777777" w:rsidR="00C90980" w:rsidRDefault="00C90980" w:rsidP="009B4773"/>
    <w:p w14:paraId="2926EF4B" w14:textId="77777777" w:rsidR="00C90980" w:rsidRDefault="00C90980" w:rsidP="00513832"/>
  </w:endnote>
  <w:endnote w:type="continuationSeparator" w:id="0">
    <w:p w14:paraId="6220039D" w14:textId="77777777" w:rsidR="00C90980" w:rsidRDefault="00C90980" w:rsidP="005A20E2">
      <w:pPr>
        <w:spacing w:after="0"/>
      </w:pPr>
      <w:r>
        <w:continuationSeparator/>
      </w:r>
    </w:p>
    <w:p w14:paraId="0137988C" w14:textId="77777777" w:rsidR="00C90980" w:rsidRDefault="00C90980"/>
    <w:p w14:paraId="4CE3E5A9" w14:textId="77777777" w:rsidR="00C90980" w:rsidRDefault="00C90980" w:rsidP="009B4773"/>
    <w:p w14:paraId="5DEE6414" w14:textId="77777777" w:rsidR="00C90980" w:rsidRDefault="00C90980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F69D9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C983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87DE26" w14:textId="77777777" w:rsidR="00C90980" w:rsidRDefault="00C90980" w:rsidP="005A20E2">
      <w:pPr>
        <w:spacing w:after="0"/>
      </w:pPr>
      <w:r>
        <w:separator/>
      </w:r>
    </w:p>
    <w:p w14:paraId="756221FB" w14:textId="77777777" w:rsidR="00C90980" w:rsidRDefault="00C90980"/>
    <w:p w14:paraId="50BE93A4" w14:textId="77777777" w:rsidR="00C90980" w:rsidRDefault="00C90980" w:rsidP="009B4773"/>
    <w:p w14:paraId="3A32E55A" w14:textId="77777777" w:rsidR="00C90980" w:rsidRDefault="00C90980" w:rsidP="00513832"/>
  </w:footnote>
  <w:footnote w:type="continuationSeparator" w:id="0">
    <w:p w14:paraId="7B8ECF2C" w14:textId="77777777" w:rsidR="00C90980" w:rsidRDefault="00C90980" w:rsidP="005A20E2">
      <w:pPr>
        <w:spacing w:after="0"/>
      </w:pPr>
      <w:r>
        <w:continuationSeparator/>
      </w:r>
    </w:p>
    <w:p w14:paraId="30AEC784" w14:textId="77777777" w:rsidR="00C90980" w:rsidRDefault="00C90980"/>
    <w:p w14:paraId="3C28E899" w14:textId="77777777" w:rsidR="00C90980" w:rsidRDefault="00C90980" w:rsidP="009B4773"/>
    <w:p w14:paraId="087000AA" w14:textId="77777777" w:rsidR="00C90980" w:rsidRDefault="00C90980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B8FAC" w14:textId="7BE70531" w:rsidR="003639D2" w:rsidRPr="003639D2" w:rsidRDefault="00C90980" w:rsidP="003639D2">
    <w:pPr>
      <w:pStyle w:val="Header1"/>
    </w:pPr>
    <w:sdt>
      <w:sdtPr>
        <w:alias w:val="Title"/>
        <w:tag w:val=""/>
        <w:id w:val="-611985797"/>
        <w:placeholder>
          <w:docPart w:val="3EC2070FF6BB46C888E6FD76737A69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E17236">
          <w:t>TO-DO-LIST APPLICATION</w:t>
        </w:r>
      </w:sdtContent>
    </w:sdt>
  </w:p>
  <w:p w14:paraId="5AD3AC20" w14:textId="509145D0" w:rsidR="005854DB" w:rsidRPr="005854DB" w:rsidRDefault="00C90980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DD6DA8">
          <w:t>Entity Relationship Diagrams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0F007D7" wp14:editId="336998F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3C194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007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E83C194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C71A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51E6870" wp14:editId="2A9984A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6"/>
    <w:rsid w:val="0000092E"/>
    <w:rsid w:val="00012A83"/>
    <w:rsid w:val="000142FB"/>
    <w:rsid w:val="00017C3C"/>
    <w:rsid w:val="00021F2E"/>
    <w:rsid w:val="00026EAE"/>
    <w:rsid w:val="0003123C"/>
    <w:rsid w:val="00032A10"/>
    <w:rsid w:val="00043FFE"/>
    <w:rsid w:val="00044074"/>
    <w:rsid w:val="0004430C"/>
    <w:rsid w:val="000474C7"/>
    <w:rsid w:val="00060138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05ECE"/>
    <w:rsid w:val="001155CE"/>
    <w:rsid w:val="001225D9"/>
    <w:rsid w:val="0012403E"/>
    <w:rsid w:val="00124370"/>
    <w:rsid w:val="00141EC9"/>
    <w:rsid w:val="00150659"/>
    <w:rsid w:val="0015497D"/>
    <w:rsid w:val="00160392"/>
    <w:rsid w:val="00164319"/>
    <w:rsid w:val="001A3D33"/>
    <w:rsid w:val="001A5429"/>
    <w:rsid w:val="001D1C22"/>
    <w:rsid w:val="001E11F1"/>
    <w:rsid w:val="001E1E58"/>
    <w:rsid w:val="00206719"/>
    <w:rsid w:val="00207A17"/>
    <w:rsid w:val="00234CE4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17F"/>
    <w:rsid w:val="003F0714"/>
    <w:rsid w:val="003F13B0"/>
    <w:rsid w:val="003F5F4A"/>
    <w:rsid w:val="00403423"/>
    <w:rsid w:val="00407703"/>
    <w:rsid w:val="004262DD"/>
    <w:rsid w:val="0042646F"/>
    <w:rsid w:val="00435096"/>
    <w:rsid w:val="004411FB"/>
    <w:rsid w:val="00443212"/>
    <w:rsid w:val="004826A3"/>
    <w:rsid w:val="00493EC0"/>
    <w:rsid w:val="00495909"/>
    <w:rsid w:val="004A51E2"/>
    <w:rsid w:val="004B5251"/>
    <w:rsid w:val="004C0453"/>
    <w:rsid w:val="004C432D"/>
    <w:rsid w:val="004C7B3E"/>
    <w:rsid w:val="004F3ED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2B2"/>
    <w:rsid w:val="005C7E0C"/>
    <w:rsid w:val="005D2146"/>
    <w:rsid w:val="005F6388"/>
    <w:rsid w:val="00613BDF"/>
    <w:rsid w:val="006329E1"/>
    <w:rsid w:val="00633E73"/>
    <w:rsid w:val="006513A7"/>
    <w:rsid w:val="00652033"/>
    <w:rsid w:val="00655308"/>
    <w:rsid w:val="0066405F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A61"/>
    <w:rsid w:val="00753E67"/>
    <w:rsid w:val="00757612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0660F"/>
    <w:rsid w:val="00813EC8"/>
    <w:rsid w:val="00817F8C"/>
    <w:rsid w:val="0082491D"/>
    <w:rsid w:val="0083428B"/>
    <w:rsid w:val="00876F99"/>
    <w:rsid w:val="008820B3"/>
    <w:rsid w:val="00885235"/>
    <w:rsid w:val="00886169"/>
    <w:rsid w:val="008932E9"/>
    <w:rsid w:val="0089410F"/>
    <w:rsid w:val="008965F6"/>
    <w:rsid w:val="008A2B5E"/>
    <w:rsid w:val="008C782C"/>
    <w:rsid w:val="008D3386"/>
    <w:rsid w:val="008F704C"/>
    <w:rsid w:val="008F7420"/>
    <w:rsid w:val="0090206C"/>
    <w:rsid w:val="00902998"/>
    <w:rsid w:val="00912C1B"/>
    <w:rsid w:val="0092125E"/>
    <w:rsid w:val="00924319"/>
    <w:rsid w:val="009355C2"/>
    <w:rsid w:val="009478AB"/>
    <w:rsid w:val="00952A7A"/>
    <w:rsid w:val="00974BF8"/>
    <w:rsid w:val="00985A99"/>
    <w:rsid w:val="009A3B33"/>
    <w:rsid w:val="009A45A0"/>
    <w:rsid w:val="009B35B5"/>
    <w:rsid w:val="009B3A56"/>
    <w:rsid w:val="009B4773"/>
    <w:rsid w:val="009D2556"/>
    <w:rsid w:val="009E499A"/>
    <w:rsid w:val="00A0638C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13AA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25112"/>
    <w:rsid w:val="00C3246A"/>
    <w:rsid w:val="00C65564"/>
    <w:rsid w:val="00C83434"/>
    <w:rsid w:val="00C90980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D6DA8"/>
    <w:rsid w:val="00DE65A2"/>
    <w:rsid w:val="00DF2DCC"/>
    <w:rsid w:val="00E01D0E"/>
    <w:rsid w:val="00E16215"/>
    <w:rsid w:val="00E17236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34235"/>
    <w:rsid w:val="00F60840"/>
    <w:rsid w:val="00F75B86"/>
    <w:rsid w:val="00F77933"/>
    <w:rsid w:val="00F8411A"/>
    <w:rsid w:val="00FB1673"/>
    <w:rsid w:val="00FB315C"/>
    <w:rsid w:val="00FC1405"/>
    <w:rsid w:val="00FE76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CC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2">
    <w:name w:val="Grid Table 4 Accent 2"/>
    <w:basedOn w:val="TableNormal"/>
    <w:uiPriority w:val="49"/>
    <w:rsid w:val="005C72B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E542713BC8142538B4E3AF03689C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858F8-612E-46AB-9E7C-5C5570F08419}"/>
      </w:docPartPr>
      <w:docPartBody>
        <w:p w:rsidR="00A62E24" w:rsidRDefault="0099156D">
          <w:pPr>
            <w:pStyle w:val="4E542713BC8142538B4E3AF03689CF90"/>
          </w:pPr>
          <w:r w:rsidRPr="003639D2">
            <w:t>OFFICE-BASED AGENCY</w:t>
          </w:r>
        </w:p>
      </w:docPartBody>
    </w:docPart>
    <w:docPart>
      <w:docPartPr>
        <w:name w:val="34A29D0395EF4154BE2A4A4C678F5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B314-47F4-42EB-A3BA-927410DDB74D}"/>
      </w:docPartPr>
      <w:docPartBody>
        <w:p w:rsidR="00A62E24" w:rsidRDefault="0099156D">
          <w:pPr>
            <w:pStyle w:val="34A29D0395EF4154BE2A4A4C678F566D"/>
          </w:pPr>
          <w:r w:rsidRPr="003639D2">
            <w:t>Startup Checklist</w:t>
          </w:r>
        </w:p>
      </w:docPartBody>
    </w:docPart>
    <w:docPart>
      <w:docPartPr>
        <w:name w:val="3EC2070FF6BB46C888E6FD76737A6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CB30-0638-4003-8F3A-B66CBE54A1A5}"/>
      </w:docPartPr>
      <w:docPartBody>
        <w:p w:rsidR="00A62E24" w:rsidRDefault="0099156D">
          <w:pPr>
            <w:pStyle w:val="3EC2070FF6BB46C888E6FD76737A69C5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6D"/>
    <w:rsid w:val="00514FC7"/>
    <w:rsid w:val="007E4A3D"/>
    <w:rsid w:val="0099156D"/>
    <w:rsid w:val="00A6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542713BC8142538B4E3AF03689CF90">
    <w:name w:val="4E542713BC8142538B4E3AF03689CF90"/>
  </w:style>
  <w:style w:type="paragraph" w:customStyle="1" w:styleId="34A29D0395EF4154BE2A4A4C678F566D">
    <w:name w:val="34A29D0395EF4154BE2A4A4C678F566D"/>
  </w:style>
  <w:style w:type="paragraph" w:customStyle="1" w:styleId="3EC2070FF6BB46C888E6FD76737A69C5">
    <w:name w:val="3EC2070FF6BB46C888E6FD76737A69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1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TO-DO-LIST APPLICATION</vt:lpstr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TO-DO-LIST APPLICATION</dc:title>
  <dc:subject/>
  <dc:creator/>
  <cp:keywords/>
  <dc:description/>
  <cp:lastModifiedBy/>
  <cp:revision>1</cp:revision>
  <dcterms:created xsi:type="dcterms:W3CDTF">2020-10-04T21:41:00Z</dcterms:created>
  <dcterms:modified xsi:type="dcterms:W3CDTF">2020-10-07T13:30:00Z</dcterms:modified>
  <cp:contentStatus>Entity Relationship Diagrams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